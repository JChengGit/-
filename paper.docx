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063963"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6D380D">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6D380D">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将自动识别算法应用于大量的未标注诗词，在得到的数据基础上开发出诗词意境分析与相似诗词推荐系统并部署到微信小程序上。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FF6985">
        <w:t>Ancient 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5C1207">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5C1207">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5C1207">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5C1207">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5C1207"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5C1207"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5C1207">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r>
        <w:rPr>
          <w:rFonts w:hint="eastAsia"/>
        </w:rPr>
        <w:t>课题背景及研究意义</w:t>
      </w:r>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大致可分为文本表示，分类模型训练，分类效果评估三个步骤。文本的表示有词袋模型（</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(Cocurrence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r w:rsidRPr="001C2C6B">
        <w:t>Bengio</w:t>
      </w:r>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近几年随着计算机算力的飞速发展，各种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r w:rsidR="001C2C6B" w:rsidRPr="00B03389">
        <w:t>ELMo</w:t>
      </w:r>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的各种衍生模型；预训练模型有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r w:rsidR="00004E62" w:rsidRPr="00004E62">
        <w:t>Guoyin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r>
        <w:rPr>
          <w:rFonts w:hint="eastAsia"/>
        </w:rPr>
        <w:lastRenderedPageBreak/>
        <w:t>论文主要工作</w:t>
      </w:r>
    </w:p>
    <w:p w:rsidR="001D2EE6" w:rsidRDefault="001A2D84" w:rsidP="001D2EE6">
      <w:pPr>
        <w:ind w:firstLine="480"/>
      </w:pPr>
      <w:r>
        <w:rPr>
          <w:rFonts w:hint="eastAsia"/>
        </w:rPr>
        <w:t>本文对古典诗词的意境分析做了浅析，将“意境”这一概念拆分成主题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使用爬虫工具从互联网上</w:t>
      </w:r>
      <w:r w:rsidR="009125A2">
        <w:rPr>
          <w:rFonts w:hint="eastAsia"/>
        </w:rPr>
        <w:t>爬取了尽可能多的古典诗词语料数据，考虑到诗词文本量的不足，进一步爬取了四库全书作为古汉语文本的语料数据补充。清洗数据并建立数据库存储，训练基于古汉语的词向量，完成数据准备工作。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向量机进行诗词的主题分类实验。通过研究实验的数据，得出了一系列的结论和改进的建议。本文使用神经网络模型对古典诗词的主题和情感做分类实验，引入成熟的自然语言处理预训练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w:t>
      </w:r>
      <w:r>
        <w:rPr>
          <w:rFonts w:hint="eastAsia"/>
        </w:rPr>
        <w:lastRenderedPageBreak/>
        <w:t>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2"/>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61326A" w:rsidRDefault="0061326A" w:rsidP="0061326A">
      <w:pPr>
        <w:ind w:firstLine="480"/>
      </w:pP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Bengio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r w:rsidR="00977339" w:rsidRPr="00977339">
        <w:t xml:space="preserve">Dristributed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1,Wt+1,…Wt+n</w:t>
      </w:r>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t-1,Wt+1,…Wt+n</w:t>
      </w:r>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CB24BE">
        <w:rPr>
          <w:rFonts w:hint="eastAsia"/>
        </w:rPr>
        <w:t>softmax</w:t>
      </w:r>
      <w:r w:rsidR="00CB24BE">
        <w:rPr>
          <w:rFonts w:hint="eastAsia"/>
        </w:rPr>
        <w:t>概率，训练的目标是使得训练样本中原本的词所对应的</w:t>
      </w:r>
      <w:r w:rsidR="00CB24BE">
        <w:rPr>
          <w:rFonts w:hint="eastAsia"/>
        </w:rPr>
        <w:t>softmax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r w:rsidR="00CB24BE">
        <w:rPr>
          <w:rFonts w:hint="eastAsia"/>
        </w:rPr>
        <w:t>softmax</w:t>
      </w:r>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Ryan Kiros</w:t>
      </w:r>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Tomas Mikolov</w:t>
      </w:r>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r w:rsidRPr="00E110BD">
        <w:rPr>
          <w:rFonts w:hint="eastAsia"/>
        </w:rPr>
        <w:t>Sememe</w:t>
      </w:r>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r w:rsidRPr="003112C4">
        <w:t>Scrapy</w:t>
      </w:r>
      <w:r>
        <w:rPr>
          <w:rFonts w:hint="eastAsia"/>
        </w:rPr>
        <w:t>，</w:t>
      </w:r>
      <w:r w:rsidR="00FA6135" w:rsidRPr="003112C4">
        <w:t>PySpider</w:t>
      </w:r>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r w:rsidRPr="003112C4">
        <w:t>Nutch</w:t>
      </w:r>
      <w:r>
        <w:rPr>
          <w:rFonts w:hint="eastAsia"/>
        </w:rPr>
        <w:t>等。</w:t>
      </w:r>
    </w:p>
    <w:p w:rsidR="003112C4" w:rsidRDefault="003112C4" w:rsidP="00FA6135">
      <w:pPr>
        <w:ind w:firstLine="480"/>
      </w:pPr>
      <w:r w:rsidRPr="003112C4">
        <w:rPr>
          <w:rFonts w:hint="eastAsia"/>
        </w:rPr>
        <w:t>Scrapy</w:t>
      </w:r>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r w:rsidRPr="003112C4">
        <w:t>PySpider</w:t>
      </w:r>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r w:rsidR="0090791D">
        <w:rPr>
          <w:rFonts w:hint="eastAsia"/>
        </w:rPr>
        <w:t>A</w:t>
      </w:r>
      <w:r w:rsidR="0090791D" w:rsidRPr="0090791D">
        <w:t>syncio</w:t>
      </w:r>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r w:rsidR="0090791D">
        <w:t>A</w:t>
      </w:r>
      <w:r w:rsidR="0090791D" w:rsidRPr="0090791D">
        <w:rPr>
          <w:rFonts w:hint="eastAsia"/>
        </w:rPr>
        <w:t>iohttp</w:t>
      </w:r>
      <w:r w:rsidR="0090791D" w:rsidRPr="0090791D">
        <w:rPr>
          <w:rFonts w:hint="eastAsia"/>
        </w:rPr>
        <w:t>则是基于</w:t>
      </w:r>
      <w:r w:rsidR="0090791D">
        <w:t>A</w:t>
      </w:r>
      <w:r w:rsidR="0090791D" w:rsidRPr="0090791D">
        <w:rPr>
          <w:rFonts w:hint="eastAsia"/>
        </w:rPr>
        <w:t>syncio</w:t>
      </w:r>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r w:rsidR="0090791D">
        <w:t>A</w:t>
      </w:r>
      <w:r w:rsidR="0090791D" w:rsidRPr="0090791D">
        <w:rPr>
          <w:rFonts w:hint="eastAsia"/>
        </w:rPr>
        <w:t>syncio</w:t>
      </w:r>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content zj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r w:rsidR="00C8619E">
        <w:rPr>
          <w:rFonts w:hint="eastAsia"/>
        </w:rPr>
        <w:t>href</w:t>
      </w:r>
      <w:r w:rsidR="00C8619E">
        <w:rPr>
          <w:rFonts w:hint="eastAsia"/>
        </w:rPr>
        <w:t>链接中，比如</w:t>
      </w:r>
      <w:r w:rsidR="00C8619E" w:rsidRPr="00C8619E">
        <w:rPr>
          <w:rFonts w:hint="eastAsia"/>
        </w:rPr>
        <w:t>&lt;td&gt;&lt;a href="/a/54h/"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r>
        <w:rPr>
          <w:rFonts w:hint="eastAsia"/>
        </w:rPr>
        <w:t>href</w:t>
      </w:r>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r w:rsidR="00742630">
        <w:t>zj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t = re.sub(u'\\(.*?\\)|\\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5C1207"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5C1207"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5C1207"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5C1207"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5C1207"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5C1207"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5C1207"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5C1207"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5C1207"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5C1207"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5C1207"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5C1207"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5C1207"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5C1207"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5C1207"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5C1207"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5C1207"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5C1207"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r w:rsidRPr="00E822E8">
        <w:t>PyMySQL</w:t>
      </w:r>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r w:rsidR="00412005">
        <w:rPr>
          <w:rFonts w:hint="eastAsia"/>
        </w:rPr>
        <w:t>MySQLdb</w:t>
      </w:r>
      <w:r w:rsidR="00412005">
        <w:rPr>
          <w:rFonts w:hint="eastAsia"/>
        </w:rPr>
        <w:t>。使用</w:t>
      </w:r>
      <w:r w:rsidR="00412005" w:rsidRPr="00E822E8">
        <w:t>PyMySQL</w:t>
      </w:r>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r w:rsidRPr="00DA4D5F">
        <w:t>Jie</w:t>
      </w:r>
      <w:r w:rsidR="00F03793" w:rsidRPr="008B689A">
        <w:rPr>
          <w:rFonts w:eastAsia="等线"/>
          <w:color w:val="000000"/>
          <w:sz w:val="4"/>
          <w:szCs w:val="4"/>
        </w:rPr>
        <w:t xml:space="preserve"> </w:t>
      </w:r>
      <w:r w:rsidRPr="00DA4D5F">
        <w:t>ba</w:t>
      </w:r>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r w:rsidRPr="00DA4D5F">
        <w:t>Pku</w:t>
      </w:r>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r w:rsidR="008A249C">
        <w:rPr>
          <w:rFonts w:hint="eastAsia"/>
        </w:rPr>
        <w:t>Jie</w:t>
      </w:r>
      <w:r w:rsidR="00F03793" w:rsidRPr="008B689A">
        <w:rPr>
          <w:rFonts w:eastAsia="等线"/>
          <w:color w:val="000000"/>
          <w:sz w:val="4"/>
          <w:szCs w:val="4"/>
        </w:rPr>
        <w:t xml:space="preserve"> </w:t>
      </w:r>
      <w:r w:rsidR="008A249C">
        <w:rPr>
          <w:rFonts w:hint="eastAsia"/>
        </w:rPr>
        <w:t>ba</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r>
        <w:rPr>
          <w:rFonts w:hint="eastAsia"/>
        </w:rPr>
        <w:t>Gensim</w:t>
      </w:r>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r>
        <w:t>V</w:t>
      </w:r>
      <w:r w:rsidRPr="00F87D22">
        <w:rPr>
          <w:rFonts w:hint="eastAsia"/>
        </w:rPr>
        <w:t>ec</w:t>
      </w:r>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r w:rsidR="00631391" w:rsidRPr="00631391">
        <w:rPr>
          <w:rFonts w:hint="eastAsia"/>
        </w:rPr>
        <w:t>iter</w:t>
      </w:r>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Vec.bin</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r>
        <w:t>Vec.bin</w:t>
      </w:r>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r>
        <w:rPr>
          <w:rFonts w:hint="eastAsia"/>
        </w:rPr>
        <w:t>Gen</w:t>
      </w:r>
      <w:r>
        <w:t>sim</w:t>
      </w:r>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6"/>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r w:rsidRPr="00E77CE5">
        <w:rPr>
          <w:rFonts w:hint="eastAsia"/>
        </w:rPr>
        <w:t>lov</w:t>
      </w:r>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r>
        <w:rPr>
          <w:rFonts w:hint="eastAsia"/>
        </w:rPr>
        <w:t>V</w:t>
      </w:r>
      <w:r w:rsidRPr="00E77CE5">
        <w:t>ec</w:t>
      </w:r>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r>
        <w:rPr>
          <w:rFonts w:hint="eastAsia"/>
        </w:rPr>
        <w:t>Gensim</w:t>
      </w:r>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5C1207"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5C1207"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5C1207"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5C1207"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5C1207"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5C1207"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5C1207"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5C1207"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5C1207"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r>
        <w:rPr>
          <w:rFonts w:hint="eastAsia"/>
        </w:rPr>
        <w:t>Sk</w:t>
      </w:r>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5C1207"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r w:rsidRPr="0043058C">
        <w:rPr>
          <w:rFonts w:hint="eastAsia"/>
        </w:rPr>
        <w:t>kowski</w:t>
      </w:r>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5C1207"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r>
        <w:rPr>
          <w:rFonts w:hint="eastAsia"/>
        </w:rPr>
        <w:t>Sk</w:t>
      </w:r>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支持向量机</w:t>
      </w:r>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5C1207"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5C1207"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5C1207"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5C1207"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5C1207"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5C1207"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5C1207"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5C1207"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r>
        <w:rPr>
          <w:rFonts w:hint="eastAsia"/>
        </w:rPr>
        <w:t>Sk</w:t>
      </w:r>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bookmarkEnd w:id="59"/>
      <w:r w:rsidR="005D5777">
        <w:rPr>
          <w:rFonts w:hint="eastAsia"/>
        </w:rPr>
        <w:t>主题与情感识别</w:t>
      </w:r>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r>
        <w:rPr>
          <w:rFonts w:hint="eastAsia"/>
        </w:rPr>
        <w:t>Gensim</w:t>
      </w:r>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5C1207"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5C1207"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5C1207"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r w:rsidR="00B063A5">
        <w:rPr>
          <w:rFonts w:hint="eastAsia"/>
        </w:rPr>
        <w:t>G</w:t>
      </w:r>
      <w:r w:rsidR="00B063A5">
        <w:t>eof</w:t>
      </w:r>
      <w:r w:rsidR="009434A4" w:rsidRPr="009434A4">
        <w:rPr>
          <w:sz w:val="2"/>
          <w:szCs w:val="2"/>
        </w:rPr>
        <w:t xml:space="preserve"> </w:t>
      </w:r>
      <w:r w:rsidR="00B063A5">
        <w:t>frey</w:t>
      </w:r>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r w:rsidR="00B063A5" w:rsidRPr="00B063A5">
        <w:t>for</w:t>
      </w:r>
      <w:r w:rsidR="009434A4" w:rsidRPr="009434A4">
        <w:rPr>
          <w:sz w:val="2"/>
          <w:szCs w:val="2"/>
        </w:rPr>
        <w:t xml:space="preserve"> </w:t>
      </w:r>
      <w:r w:rsidR="00B063A5" w:rsidRPr="00B063A5">
        <w:t>ward</w:t>
      </w:r>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Convolutional Neural Net</w:t>
      </w:r>
      <w:r w:rsidR="00946B36" w:rsidRPr="009434A4">
        <w:rPr>
          <w:sz w:val="2"/>
          <w:szCs w:val="2"/>
        </w:rPr>
        <w:t xml:space="preserve"> </w:t>
      </w:r>
      <w:r w:rsidRPr="00B4713B">
        <w:t>work,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r w:rsidRPr="00B17E28">
        <w:t>neocognitron</w:t>
      </w:r>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r>
        <w:rPr>
          <w:rFonts w:hint="eastAsia"/>
        </w:rPr>
        <w:t>Cun</w:t>
      </w:r>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Recurrent Neural Net</w:t>
      </w:r>
      <w:r w:rsidR="00946B36" w:rsidRPr="009434A4">
        <w:rPr>
          <w:sz w:val="2"/>
          <w:szCs w:val="2"/>
        </w:rPr>
        <w:t xml:space="preserve"> </w:t>
      </w:r>
      <w:r w:rsidRPr="0029645F">
        <w:t>work,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5C1207"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5C1207"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r>
        <w:rPr>
          <w:rFonts w:hint="eastAsia"/>
        </w:rPr>
        <w:t>i</w:t>
      </w:r>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5C1207"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lastRenderedPageBreak/>
        <w:t>LSTM</w:t>
      </w:r>
      <w:r>
        <w:rPr>
          <w:rFonts w:hint="eastAsia"/>
        </w:rPr>
        <w:t>和</w:t>
      </w:r>
      <w:r>
        <w:rPr>
          <w:rFonts w:hint="eastAsia"/>
        </w:rPr>
        <w:t>BiLSTM</w:t>
      </w:r>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r>
        <w:rPr>
          <w:rFonts w:hint="eastAsia"/>
        </w:rPr>
        <w:t>Xt</w:t>
      </w:r>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r>
        <w:rPr>
          <w:rFonts w:hint="eastAsia"/>
        </w:rPr>
        <w:t>ht</w:t>
      </w:r>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r w:rsidR="009E7DB5">
        <w:rPr>
          <w:rFonts w:hint="eastAsia"/>
        </w:rPr>
        <w:t>隐层堆叠而成，数据同时输入到这两层的记忆单元中，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Wx</w:t>
      </w:r>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神经网络预训练模型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8119E4">
      <w:pPr>
        <w:pStyle w:val="3"/>
      </w:pPr>
      <w:r w:rsidRPr="00B03389">
        <w:t>ELMo</w:t>
      </w:r>
    </w:p>
    <w:p w:rsidR="00B03389" w:rsidRDefault="00B03389" w:rsidP="008119E4">
      <w:pPr>
        <w:pStyle w:val="3"/>
      </w:pPr>
      <w:r>
        <w:rPr>
          <w:rFonts w:hint="eastAsia"/>
        </w:rPr>
        <w:t>GPT</w:t>
      </w:r>
    </w:p>
    <w:p w:rsidR="00365BE2" w:rsidRDefault="00171764" w:rsidP="008119E4">
      <w:pPr>
        <w:pStyle w:val="3"/>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BA4335" w:rsidRDefault="00BA4335" w:rsidP="00365BE2">
      <w:pPr>
        <w:ind w:firstLine="480"/>
        <w:rPr>
          <w:rFonts w:hint="eastAsia"/>
        </w:rPr>
      </w:pPr>
    </w:p>
    <w:p w:rsidR="00A5591D" w:rsidRDefault="00A5591D" w:rsidP="00365BE2">
      <w:pPr>
        <w:ind w:firstLine="480"/>
      </w:pPr>
    </w:p>
    <w:p w:rsidR="00A5591D" w:rsidRPr="00365BE2" w:rsidRDefault="00A5591D" w:rsidP="00365BE2">
      <w:pPr>
        <w:ind w:firstLine="480"/>
        <w:sectPr w:rsidR="00A5591D" w:rsidRPr="00365BE2">
          <w:headerReference w:type="default" r:id="rId61"/>
          <w:pgSz w:w="11907" w:h="16840" w:code="9"/>
          <w:pgMar w:top="1701" w:right="1418" w:bottom="1418" w:left="1418" w:header="907" w:footer="851" w:gutter="567"/>
          <w:paperSrc w:first="31096" w:other="31096"/>
          <w:cols w:space="720"/>
          <w:docGrid w:type="lines" w:linePitch="312"/>
        </w:sectPr>
      </w:pPr>
    </w:p>
    <w:p w:rsidR="00BA4335" w:rsidRDefault="00BA4335" w:rsidP="00BA4335">
      <w:pPr>
        <w:pStyle w:val="1"/>
      </w:pPr>
      <w:bookmarkStart w:id="60" w:name="_Toc385763033"/>
      <w:bookmarkStart w:id="61" w:name="_Toc385763065"/>
      <w:bookmarkStart w:id="62" w:name="_Toc385763105"/>
      <w:bookmarkStart w:id="63" w:name="_Toc385763163"/>
      <w:bookmarkStart w:id="64" w:name="_Toc35973449"/>
      <w:bookmarkEnd w:id="43"/>
      <w:bookmarkEnd w:id="44"/>
      <w:bookmarkEnd w:id="45"/>
      <w:bookmarkEnd w:id="46"/>
      <w:r>
        <w:rPr>
          <w:rFonts w:hint="eastAsia"/>
        </w:rPr>
        <w:lastRenderedPageBreak/>
        <w:t>古典诗词分析推荐系统的设计与实现</w:t>
      </w:r>
    </w:p>
    <w:p w:rsidR="00BA4335" w:rsidRDefault="00C77901" w:rsidP="00BA4335">
      <w:pPr>
        <w:ind w:firstLine="480"/>
      </w:pPr>
      <w:r>
        <w:rPr>
          <w:rFonts w:hint="eastAsia"/>
        </w:rPr>
        <w:t>为了能够直观地展示本项研究的实际意义，也为了诗词的品读赏析向大众做更多的推广，笔者设计了一个简单的</w:t>
      </w:r>
      <w:r>
        <w:rPr>
          <w:rFonts w:hint="eastAsia"/>
        </w:rPr>
        <w:t>古典诗词意境分析与相似推荐系统</w:t>
      </w:r>
      <w:r>
        <w:rPr>
          <w:rFonts w:hint="eastAsia"/>
        </w:rPr>
        <w:t>部署在微信上，本章讲述该系统的设计实现部署过程。</w:t>
      </w:r>
    </w:p>
    <w:p w:rsidR="00BA4335" w:rsidRDefault="00C77901" w:rsidP="00C77901">
      <w:pPr>
        <w:pStyle w:val="2"/>
      </w:pPr>
      <w:r>
        <w:rPr>
          <w:rFonts w:hint="eastAsia"/>
        </w:rPr>
        <w:t>系统设计</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rPr>
          <w:rFonts w:hint="eastAsia"/>
        </w:rPr>
      </w:pPr>
    </w:p>
    <w:p w:rsidR="00C77901" w:rsidRDefault="00C77901" w:rsidP="00C77901">
      <w:pPr>
        <w:pStyle w:val="2"/>
      </w:pPr>
      <w:r>
        <w:rPr>
          <w:rFonts w:hint="eastAsia"/>
        </w:rPr>
        <w:t>系统实现</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rPr>
          <w:rFonts w:hint="eastAsia"/>
        </w:rPr>
      </w:pPr>
    </w:p>
    <w:p w:rsidR="00C77901" w:rsidRDefault="00C77901" w:rsidP="00C77901">
      <w:pPr>
        <w:pStyle w:val="2"/>
        <w:rPr>
          <w:rFonts w:hint="eastAsia"/>
        </w:rPr>
      </w:pPr>
      <w:r>
        <w:rPr>
          <w:rFonts w:hint="eastAsia"/>
        </w:rPr>
        <w:t>系统测试</w:t>
      </w: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rPr>
          <w:rFonts w:hint="eastAsia"/>
        </w:rPr>
      </w:pPr>
    </w:p>
    <w:p w:rsidR="00BA4335" w:rsidRPr="00BA4335" w:rsidRDefault="00BA4335" w:rsidP="00BA4335">
      <w:pPr>
        <w:ind w:firstLine="480"/>
        <w:rPr>
          <w:rFonts w:hint="eastAsia"/>
        </w:rPr>
        <w:sectPr w:rsidR="00BA4335" w:rsidRPr="00BA4335">
          <w:headerReference w:type="default" r:id="rId62"/>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r w:rsidRPr="004525B5">
        <w:rPr>
          <w:rFonts w:hint="eastAsia"/>
        </w:rPr>
        <w:lastRenderedPageBreak/>
        <w:t>结论</w:t>
      </w:r>
      <w:bookmarkEnd w:id="60"/>
      <w:bookmarkEnd w:id="61"/>
      <w:bookmarkEnd w:id="62"/>
      <w:bookmarkEnd w:id="63"/>
      <w:bookmarkEnd w:id="64"/>
    </w:p>
    <w:p w:rsidR="005500D0" w:rsidRPr="005500D0" w:rsidRDefault="005500D0" w:rsidP="005500D0">
      <w:pPr>
        <w:ind w:firstLine="480"/>
        <w:rPr>
          <w:rFonts w:hint="eastAsia"/>
        </w:rPr>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r>
        <w:rPr>
          <w:rFonts w:hint="eastAsia"/>
        </w:rPr>
        <w:t>总结</w:t>
      </w:r>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w:t>
      </w:r>
      <w:r>
        <w:rPr>
          <w:rFonts w:hint="eastAsia"/>
        </w:rPr>
        <w:t>古典诗词意境分析与相似推荐系统</w:t>
      </w:r>
      <w:r>
        <w:rPr>
          <w:rFonts w:hint="eastAsia"/>
        </w:rPr>
        <w:t>并部署成微信小程序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r>
        <w:rPr>
          <w:rFonts w:hint="eastAsia"/>
        </w:rPr>
        <w:t>展望</w:t>
      </w:r>
    </w:p>
    <w:p w:rsidR="006D380D" w:rsidRDefault="005C1207" w:rsidP="005C1207">
      <w:pPr>
        <w:ind w:firstLineChars="0" w:firstLine="420"/>
      </w:pPr>
      <w:r>
        <w:rPr>
          <w:rFonts w:hint="eastAsia"/>
        </w:rPr>
        <w:t>由于时间精力和算力等各方面的限制，本项研究仍有待改进之处，这里列出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rPr>
          <w:rFonts w:hint="eastAsia"/>
        </w:rPr>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rPr>
          <w:rFonts w:hint="eastAsia"/>
        </w:rPr>
        <w:sectPr w:rsidR="006D380D">
          <w:headerReference w:type="default" r:id="rId6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5" w:name="_Toc385762756"/>
      <w:bookmarkStart w:id="66" w:name="_Toc385763034"/>
      <w:bookmarkStart w:id="67" w:name="_Toc385763066"/>
      <w:bookmarkStart w:id="68" w:name="_Toc385763106"/>
      <w:bookmarkStart w:id="69" w:name="_Toc385763164"/>
      <w:bookmarkStart w:id="70" w:name="_Toc35973450"/>
      <w:r>
        <w:rPr>
          <w:rFonts w:hint="eastAsia"/>
        </w:rPr>
        <w:lastRenderedPageBreak/>
        <w:t>参考文献</w:t>
      </w:r>
      <w:bookmarkEnd w:id="65"/>
      <w:bookmarkEnd w:id="66"/>
      <w:bookmarkEnd w:id="67"/>
      <w:bookmarkEnd w:id="68"/>
      <w:bookmarkEnd w:id="69"/>
      <w:bookmarkEnd w:id="70"/>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第一版不著录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F24242"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1" w:name="_Ref36145426"/>
    </w:p>
    <w:p w:rsidR="00F24242" w:rsidRDefault="00F24242" w:rsidP="00AA4F6E">
      <w:pPr>
        <w:pStyle w:val="ab"/>
        <w:ind w:firstLineChars="0" w:firstLine="0"/>
      </w:pPr>
    </w:p>
    <w:p w:rsidR="00224E80" w:rsidRDefault="00224E80" w:rsidP="00CD5262">
      <w:pPr>
        <w:pStyle w:val="ab"/>
        <w:numPr>
          <w:ilvl w:val="0"/>
          <w:numId w:val="16"/>
        </w:numPr>
        <w:ind w:firstLineChars="0"/>
      </w:pPr>
      <w:bookmarkStart w:id="72" w:name="_Ref37277118"/>
      <w:bookmarkStart w:id="73"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r w:rsidRPr="009411C1">
        <w:t>Yoshua Bengio</w:t>
      </w:r>
      <w:r>
        <w:t xml:space="preserve">, </w:t>
      </w:r>
      <w:r w:rsidRPr="009411C1">
        <w:t>Réjean Ducharme</w:t>
      </w:r>
      <w:r>
        <w:t xml:space="preserve">, </w:t>
      </w:r>
      <w:r w:rsidRPr="009411C1">
        <w:t>Pascal Vincent</w:t>
      </w:r>
      <w:r>
        <w:t xml:space="preserve">, </w:t>
      </w:r>
      <w:r w:rsidRPr="009411C1">
        <w:t>Christian Jauvin</w:t>
      </w:r>
      <w:r>
        <w:t>.</w:t>
      </w:r>
      <w:r w:rsidRPr="009411C1">
        <w:t>A Neural Probabilistic Language Model</w:t>
      </w:r>
      <w:r>
        <w:t>[J].</w:t>
      </w:r>
      <w:r w:rsidRPr="009411C1">
        <w:t xml:space="preserve"> Journal of Machine Learning Research 3 (2003) 1137–1155</w:t>
      </w:r>
      <w:bookmarkEnd w:id="72"/>
    </w:p>
    <w:p w:rsidR="009411C1" w:rsidRDefault="009411C1" w:rsidP="009411C1">
      <w:pPr>
        <w:pStyle w:val="ab"/>
        <w:numPr>
          <w:ilvl w:val="0"/>
          <w:numId w:val="16"/>
        </w:numPr>
        <w:ind w:firstLineChars="0"/>
      </w:pPr>
      <w:bookmarkStart w:id="74"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74"/>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1"/>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5" w:name="_Ref36145428"/>
      <w:r w:rsidRPr="00D51151">
        <w:rPr>
          <w:rFonts w:hint="eastAsia"/>
        </w:rPr>
        <w:t>北京大学中文系全唐诗电子检索系统</w:t>
      </w:r>
      <w:r w:rsidRPr="00D51151">
        <w:rPr>
          <w:rFonts w:hint="eastAsia"/>
        </w:rPr>
        <w:t>.http://chinese.pku.edu.cn/tang/</w:t>
      </w:r>
      <w:bookmarkEnd w:id="75"/>
      <w:r w:rsidRPr="00D51151">
        <w:rPr>
          <w:rFonts w:hint="eastAsia"/>
        </w:rPr>
        <w:t xml:space="preserve"> </w:t>
      </w:r>
    </w:p>
    <w:p w:rsidR="00E1287A" w:rsidRDefault="00D51151" w:rsidP="00CD5262">
      <w:pPr>
        <w:pStyle w:val="ab"/>
        <w:numPr>
          <w:ilvl w:val="0"/>
          <w:numId w:val="16"/>
        </w:numPr>
        <w:ind w:firstLineChars="0"/>
      </w:pPr>
      <w:bookmarkStart w:id="76"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6"/>
    </w:p>
    <w:p w:rsidR="00117772" w:rsidRDefault="00117772" w:rsidP="00117772">
      <w:pPr>
        <w:pStyle w:val="ab"/>
        <w:numPr>
          <w:ilvl w:val="0"/>
          <w:numId w:val="16"/>
        </w:numPr>
        <w:ind w:firstLineChars="0"/>
      </w:pPr>
      <w:bookmarkStart w:id="77"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7"/>
      <w:r w:rsidR="00067736">
        <w:t>.</w:t>
      </w:r>
    </w:p>
    <w:p w:rsidR="00117772" w:rsidRDefault="00117772" w:rsidP="00117772">
      <w:pPr>
        <w:pStyle w:val="ab"/>
        <w:numPr>
          <w:ilvl w:val="0"/>
          <w:numId w:val="16"/>
        </w:numPr>
        <w:ind w:firstLineChars="0"/>
      </w:pPr>
      <w:bookmarkStart w:id="78"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8"/>
      <w:r w:rsidR="00067736">
        <w:t>.</w:t>
      </w:r>
    </w:p>
    <w:p w:rsidR="00F32C72" w:rsidRDefault="00F32C72" w:rsidP="00117772">
      <w:pPr>
        <w:pStyle w:val="ab"/>
        <w:numPr>
          <w:ilvl w:val="0"/>
          <w:numId w:val="16"/>
        </w:numPr>
        <w:ind w:firstLineChars="0"/>
      </w:pPr>
      <w:bookmarkStart w:id="79"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9"/>
      <w:r w:rsidR="00067736">
        <w:t>.</w:t>
      </w:r>
    </w:p>
    <w:p w:rsidR="00067736" w:rsidRDefault="00067736" w:rsidP="00117772">
      <w:pPr>
        <w:pStyle w:val="ab"/>
        <w:numPr>
          <w:ilvl w:val="0"/>
          <w:numId w:val="16"/>
        </w:numPr>
        <w:ind w:firstLineChars="0"/>
      </w:pPr>
      <w:bookmarkStart w:id="80"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80"/>
    </w:p>
    <w:p w:rsidR="00BD1E6C" w:rsidRDefault="00BD1E6C" w:rsidP="00117772">
      <w:pPr>
        <w:pStyle w:val="ab"/>
        <w:numPr>
          <w:ilvl w:val="0"/>
          <w:numId w:val="16"/>
        </w:numPr>
        <w:ind w:firstLineChars="0"/>
      </w:pPr>
      <w:bookmarkStart w:id="81"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1"/>
    </w:p>
    <w:p w:rsidR="00DF2374" w:rsidRDefault="00DF2374" w:rsidP="00117772">
      <w:pPr>
        <w:pStyle w:val="ab"/>
        <w:numPr>
          <w:ilvl w:val="0"/>
          <w:numId w:val="16"/>
        </w:numPr>
        <w:ind w:firstLineChars="0"/>
      </w:pPr>
      <w:bookmarkStart w:id="82"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82"/>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3"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3"/>
    </w:p>
    <w:p w:rsidR="007A2EE1" w:rsidRDefault="007A2EE1" w:rsidP="00117772">
      <w:pPr>
        <w:pStyle w:val="ab"/>
        <w:numPr>
          <w:ilvl w:val="0"/>
          <w:numId w:val="16"/>
        </w:numPr>
        <w:ind w:firstLineChars="0"/>
      </w:pPr>
      <w:bookmarkStart w:id="84"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4"/>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5"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5"/>
    </w:p>
    <w:p w:rsidR="00DB0E28" w:rsidRDefault="00DB0E28" w:rsidP="00117772">
      <w:pPr>
        <w:pStyle w:val="ab"/>
        <w:numPr>
          <w:ilvl w:val="0"/>
          <w:numId w:val="16"/>
        </w:numPr>
        <w:ind w:firstLineChars="0"/>
      </w:pPr>
      <w:bookmarkStart w:id="86" w:name="_Ref36158279"/>
      <w:r w:rsidRPr="00DB0E28">
        <w:t>Guoyin Wang, Chunyuan Li, Wenlin Wang, Yizhe Zhang, Dinghan Shen, Xinyuan Zhang, Ricardo Henao,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86"/>
      <w:r w:rsidR="00067736">
        <w:t>.</w:t>
      </w:r>
    </w:p>
    <w:p w:rsidR="00480F69" w:rsidRDefault="00480F69" w:rsidP="00117772">
      <w:pPr>
        <w:pStyle w:val="ab"/>
        <w:numPr>
          <w:ilvl w:val="0"/>
          <w:numId w:val="16"/>
        </w:numPr>
        <w:ind w:firstLineChars="0"/>
      </w:pPr>
      <w:bookmarkStart w:id="87" w:name="_Ref37429344"/>
      <w:r w:rsidRPr="00480F69">
        <w:rPr>
          <w:rFonts w:hint="eastAsia"/>
        </w:rPr>
        <w:t>Duyu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87"/>
    </w:p>
    <w:p w:rsidR="005A4F62" w:rsidRDefault="005A4F62" w:rsidP="00117772">
      <w:pPr>
        <w:pStyle w:val="ab"/>
        <w:numPr>
          <w:ilvl w:val="0"/>
          <w:numId w:val="16"/>
        </w:numPr>
        <w:ind w:firstLineChars="0"/>
      </w:pPr>
      <w:bookmarkStart w:id="88" w:name="_Ref36412371"/>
      <w:r w:rsidRPr="005A4F62">
        <w:lastRenderedPageBreak/>
        <w:t>Geoffrey E. Hinton, Nitish Srivastava, Alex Krizhevsky, Ilya Sutskever, Ruslan R. Salakhutdinov</w:t>
      </w:r>
      <w:r>
        <w:t>.</w:t>
      </w:r>
      <w:r w:rsidRPr="005A4F62">
        <w:t xml:space="preserve"> Improving neural networks by preventing co-adaptation of feature detectors</w:t>
      </w:r>
      <w:r>
        <w:t>[J].</w:t>
      </w:r>
      <w:r w:rsidRPr="005A4F62">
        <w:t xml:space="preserve"> Computer Science</w:t>
      </w:r>
      <w:r>
        <w:t>.2012.6</w:t>
      </w:r>
      <w:bookmarkEnd w:id="88"/>
    </w:p>
    <w:p w:rsidR="00B063A5" w:rsidRDefault="00B063A5" w:rsidP="00117772">
      <w:pPr>
        <w:pStyle w:val="ab"/>
        <w:numPr>
          <w:ilvl w:val="0"/>
          <w:numId w:val="16"/>
        </w:numPr>
        <w:ind w:firstLineChars="0"/>
      </w:pPr>
      <w:bookmarkStart w:id="89" w:name="_Ref36412327"/>
      <w:r>
        <w:rPr>
          <w:rFonts w:hint="eastAsia"/>
        </w:rPr>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9"/>
    </w:p>
    <w:p w:rsidR="00B4713B" w:rsidRDefault="00B4713B" w:rsidP="00117772">
      <w:pPr>
        <w:pStyle w:val="ab"/>
        <w:numPr>
          <w:ilvl w:val="0"/>
          <w:numId w:val="16"/>
        </w:numPr>
        <w:ind w:firstLineChars="0"/>
      </w:pPr>
      <w:bookmarkStart w:id="90" w:name="_Ref36415249"/>
      <w:r w:rsidRPr="00B4713B">
        <w:rPr>
          <w:rFonts w:hint="eastAsia"/>
        </w:rPr>
        <w:t>David Hubel</w:t>
      </w:r>
      <w:r>
        <w:rPr>
          <w:rFonts w:hint="eastAsia"/>
        </w:rPr>
        <w:t>,</w:t>
      </w:r>
      <w:r>
        <w:t xml:space="preserve"> </w:t>
      </w:r>
      <w:r w:rsidRPr="00B4713B">
        <w:rPr>
          <w:rFonts w:hint="eastAsia"/>
        </w:rPr>
        <w:t>Torsten Wiesel</w:t>
      </w:r>
      <w:r>
        <w:t>.</w:t>
      </w:r>
      <w:r w:rsidRPr="00B4713B">
        <w:t xml:space="preserve"> Receptive fields, binocular interaction and functional architecture in the cat's visual cortex</w:t>
      </w:r>
      <w:r>
        <w:t>.</w:t>
      </w:r>
      <w:r w:rsidRPr="00B4713B">
        <w:t>The Journal of Physiolo</w:t>
      </w:r>
      <w:r>
        <w:rPr>
          <w:rFonts w:hint="eastAsia"/>
        </w:rPr>
        <w:t>g</w:t>
      </w:r>
      <w:r w:rsidRPr="00B4713B">
        <w:t>y, Vol. 160, No. 1</w:t>
      </w:r>
      <w:r>
        <w:t>.</w:t>
      </w:r>
      <w:r w:rsidRPr="00B4713B">
        <w:t xml:space="preserve"> </w:t>
      </w:r>
      <w:r>
        <w:t>1961.</w:t>
      </w:r>
      <w:bookmarkEnd w:id="90"/>
    </w:p>
    <w:p w:rsidR="00B4713B" w:rsidRDefault="00B4713B" w:rsidP="00117772">
      <w:pPr>
        <w:pStyle w:val="ab"/>
        <w:numPr>
          <w:ilvl w:val="0"/>
          <w:numId w:val="16"/>
        </w:numPr>
        <w:ind w:firstLineChars="0"/>
      </w:pPr>
      <w:bookmarkStart w:id="91" w:name="_Ref36415263"/>
      <w:r w:rsidRPr="00B4713B">
        <w:t>Fukushima K, Miyake S. Neocognitron: A self-organizing neural network model for a mechanism of visual pattern recognition[M].Competition and cooperation in neural nets. Springer, Berlin, Heidelberg, 1982: 267-285.</w:t>
      </w:r>
      <w:bookmarkEnd w:id="91"/>
    </w:p>
    <w:p w:rsidR="00B17E28" w:rsidRDefault="0012028E" w:rsidP="00117772">
      <w:pPr>
        <w:pStyle w:val="ab"/>
        <w:numPr>
          <w:ilvl w:val="0"/>
          <w:numId w:val="16"/>
        </w:numPr>
        <w:ind w:firstLineChars="0"/>
      </w:pPr>
      <w:bookmarkStart w:id="92" w:name="_Ref36415325"/>
      <w:r w:rsidRPr="00740EB0">
        <w:t>Y. LeCun</w:t>
      </w:r>
      <w:r w:rsidR="00B17E28" w:rsidRPr="00B17E28">
        <w:t>, Boser B, Denker J S, et al. Backpropagation applied to handwritten zip code recognition[J]. Neural computation, 1989, 1(4): 541-551.</w:t>
      </w:r>
      <w:bookmarkEnd w:id="92"/>
    </w:p>
    <w:p w:rsidR="00740EB0" w:rsidRDefault="00740EB0" w:rsidP="00117772">
      <w:pPr>
        <w:pStyle w:val="ab"/>
        <w:numPr>
          <w:ilvl w:val="0"/>
          <w:numId w:val="16"/>
        </w:numPr>
        <w:ind w:firstLineChars="0"/>
      </w:pPr>
      <w:bookmarkStart w:id="93" w:name="_Ref36470854"/>
      <w:r w:rsidRPr="00740EB0">
        <w:t xml:space="preserve">Y. LeCun, L. Bottou, Y. Bengio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3"/>
    </w:p>
    <w:p w:rsidR="00E7416B" w:rsidRDefault="00E7416B" w:rsidP="00117772">
      <w:pPr>
        <w:pStyle w:val="ab"/>
        <w:numPr>
          <w:ilvl w:val="0"/>
          <w:numId w:val="16"/>
        </w:numPr>
        <w:ind w:firstLineChars="0"/>
      </w:pPr>
      <w:bookmarkStart w:id="94" w:name="_Ref36923121"/>
      <w:r w:rsidRPr="00E7416B">
        <w:t>Yoon Kim</w:t>
      </w:r>
      <w:r>
        <w:t>.</w:t>
      </w:r>
      <w:r w:rsidRPr="00E7416B">
        <w:t xml:space="preserve"> Convolutional Neural Networks for Sentence Classification</w:t>
      </w:r>
      <w:r>
        <w:t>[J]</w:t>
      </w:r>
      <w:bookmarkEnd w:id="94"/>
      <w:r w:rsidR="00225BBC" w:rsidRPr="00225BBC">
        <w:t>.arXiv preprint arXiv:1408.5882, 2014.(EMNLP 2014)</w:t>
      </w:r>
    </w:p>
    <w:p w:rsidR="000215D3" w:rsidRDefault="000215D3" w:rsidP="00117772">
      <w:pPr>
        <w:pStyle w:val="ab"/>
        <w:numPr>
          <w:ilvl w:val="0"/>
          <w:numId w:val="16"/>
        </w:numPr>
        <w:ind w:firstLineChars="0"/>
      </w:pPr>
      <w:bookmarkStart w:id="95"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5"/>
    </w:p>
    <w:p w:rsidR="0010152E" w:rsidRDefault="0010152E" w:rsidP="00117772">
      <w:pPr>
        <w:pStyle w:val="ab"/>
        <w:numPr>
          <w:ilvl w:val="0"/>
          <w:numId w:val="16"/>
        </w:numPr>
        <w:ind w:firstLineChars="0"/>
      </w:pPr>
      <w:bookmarkStart w:id="96" w:name="_Ref37101398"/>
      <w:r w:rsidRPr="0010152E">
        <w:rPr>
          <w:rFonts w:hint="eastAsia"/>
        </w:rPr>
        <w:t>Sak, Haim</w:t>
      </w:r>
      <w:r w:rsidRPr="0010152E">
        <w:rPr>
          <w:rFonts w:hint="eastAsia"/>
        </w:rPr>
        <w:t>，</w:t>
      </w:r>
      <w:r w:rsidRPr="0010152E">
        <w:rPr>
          <w:rFonts w:hint="eastAsia"/>
        </w:rPr>
        <w:t>Senior, Andrew</w:t>
      </w:r>
      <w:r w:rsidRPr="0010152E">
        <w:rPr>
          <w:rFonts w:hint="eastAsia"/>
        </w:rPr>
        <w:t>，</w:t>
      </w:r>
      <w:r w:rsidRPr="0010152E">
        <w:rPr>
          <w:rFonts w:hint="eastAsia"/>
        </w:rPr>
        <w:t>Beaufays, Franoise</w:t>
      </w:r>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6"/>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7" w:name="_Toc385762757"/>
      <w:bookmarkStart w:id="98" w:name="_Toc385763035"/>
      <w:bookmarkStart w:id="99" w:name="_Toc385763067"/>
      <w:bookmarkStart w:id="100" w:name="_Toc385763107"/>
      <w:bookmarkStart w:id="101" w:name="_Toc385763165"/>
      <w:bookmarkStart w:id="102" w:name="_Toc35973451"/>
      <w:r>
        <w:rPr>
          <w:rFonts w:hint="eastAsia"/>
        </w:rPr>
        <w:lastRenderedPageBreak/>
        <w:t>附录</w:t>
      </w:r>
      <w:r>
        <w:rPr>
          <w:rFonts w:hint="eastAsia"/>
        </w:rPr>
        <w:t xml:space="preserve"> A</w:t>
      </w:r>
      <w:bookmarkEnd w:id="97"/>
      <w:bookmarkEnd w:id="98"/>
      <w:bookmarkEnd w:id="99"/>
      <w:bookmarkEnd w:id="100"/>
      <w:bookmarkEnd w:id="101"/>
      <w:bookmarkEnd w:id="102"/>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5"/>
          <w:footerReference w:type="default" r:id="rId66"/>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3" w:name="_Toc385762758"/>
      <w:bookmarkStart w:id="104" w:name="_Toc385763036"/>
      <w:bookmarkStart w:id="105" w:name="_Toc385763068"/>
      <w:bookmarkStart w:id="106" w:name="_Toc385763108"/>
      <w:bookmarkStart w:id="107" w:name="_Toc385763166"/>
      <w:bookmarkStart w:id="108" w:name="_Toc35973452"/>
      <w:r>
        <w:rPr>
          <w:rFonts w:hint="eastAsia"/>
        </w:rPr>
        <w:lastRenderedPageBreak/>
        <w:t>索引</w:t>
      </w:r>
      <w:bookmarkEnd w:id="103"/>
      <w:bookmarkEnd w:id="104"/>
      <w:bookmarkEnd w:id="105"/>
      <w:bookmarkEnd w:id="106"/>
      <w:bookmarkEnd w:id="107"/>
      <w:bookmarkEnd w:id="108"/>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9" w:name="_Toc385762759"/>
      <w:bookmarkStart w:id="110" w:name="_Toc385763037"/>
      <w:bookmarkStart w:id="111" w:name="_Toc385763069"/>
      <w:bookmarkStart w:id="112" w:name="_Toc385763109"/>
      <w:bookmarkStart w:id="113" w:name="_Toc385763167"/>
      <w:bookmarkStart w:id="114"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9"/>
      <w:bookmarkEnd w:id="110"/>
      <w:bookmarkEnd w:id="111"/>
      <w:bookmarkEnd w:id="112"/>
      <w:bookmarkEnd w:id="113"/>
      <w:bookmarkEnd w:id="114"/>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7"/>
          <w:foot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5" w:name="_Toc385762760"/>
      <w:bookmarkStart w:id="116" w:name="_Toc385763038"/>
      <w:bookmarkStart w:id="117" w:name="_Toc385763070"/>
      <w:bookmarkStart w:id="118" w:name="_Toc385763110"/>
      <w:bookmarkStart w:id="119" w:name="_Toc385763168"/>
      <w:bookmarkStart w:id="120" w:name="_Toc35973454"/>
      <w:r>
        <w:rPr>
          <w:rFonts w:hint="eastAsia"/>
        </w:rPr>
        <w:lastRenderedPageBreak/>
        <w:t>独创性声明</w:t>
      </w:r>
      <w:bookmarkEnd w:id="115"/>
      <w:bookmarkEnd w:id="116"/>
      <w:bookmarkEnd w:id="117"/>
      <w:bookmarkEnd w:id="118"/>
      <w:bookmarkEnd w:id="119"/>
      <w:bookmarkEnd w:id="120"/>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9"/>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21" w:name="_Toc145592730"/>
      <w:bookmarkStart w:id="122" w:name="_Toc35973455"/>
      <w:r>
        <w:rPr>
          <w:rFonts w:hint="eastAsia"/>
        </w:rPr>
        <w:lastRenderedPageBreak/>
        <w:t>学位论文数据集</w:t>
      </w:r>
      <w:bookmarkEnd w:id="121"/>
      <w:bookmarkEnd w:id="122"/>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64811" w:rsidRDefault="00564811">
      <w:pPr>
        <w:ind w:firstLine="480"/>
      </w:pPr>
      <w:r>
        <w:separator/>
      </w:r>
    </w:p>
  </w:endnote>
  <w:endnote w:type="continuationSeparator" w:id="0">
    <w:p w:rsidR="00564811" w:rsidRDefault="0056481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64811" w:rsidRDefault="00564811">
      <w:pPr>
        <w:ind w:firstLine="480"/>
      </w:pPr>
      <w:r>
        <w:separator/>
      </w:r>
    </w:p>
  </w:footnote>
  <w:footnote w:type="continuationSeparator" w:id="0">
    <w:p w:rsidR="00564811" w:rsidRDefault="0056481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4335" w:rsidRPr="00D45DA2" w:rsidRDefault="00BA4335"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BA4335">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B543C0" w:rsidRDefault="005C120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DB579A" w:rsidRPr="00DB579A">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B543C0" w:rsidRDefault="005C120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DB579A">
      <w:rPr>
        <w:rFonts w:hint="eastAsia"/>
        <w:noProof/>
        <w:u w:val="none"/>
      </w:rPr>
      <w:t>索引</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B543C0" w:rsidRDefault="005C120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DB579A">
      <w:rPr>
        <w:rFonts w:hint="eastAsia"/>
        <w:noProof/>
        <w:u w:val="none"/>
      </w:rPr>
      <w:t>作者简历及攻读硕士</w:t>
    </w:r>
    <w:r w:rsidR="00DB579A">
      <w:rPr>
        <w:rFonts w:hint="eastAsia"/>
        <w:noProof/>
        <w:u w:val="none"/>
      </w:rPr>
      <w:t>/</w:t>
    </w:r>
    <w:r w:rsidR="00DB579A">
      <w:rPr>
        <w:rFonts w:hint="eastAsia"/>
        <w:noProof/>
        <w:u w:val="none"/>
      </w:rPr>
      <w:t>博士学位期间取得的研究成果</w:t>
    </w:r>
    <w:r w:rsidRPr="00B543C0">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B543C0" w:rsidRDefault="005C120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DB579A">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Default="005C1207">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DB579A">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DB579A">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1207" w:rsidRPr="00D45DA2" w:rsidRDefault="005C120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40966"/>
    <w:rsid w:val="00052F9C"/>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1A67"/>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E80"/>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02F3"/>
    <w:rsid w:val="00480F69"/>
    <w:rsid w:val="00483978"/>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C1207"/>
    <w:rsid w:val="005C6D94"/>
    <w:rsid w:val="005D0EFC"/>
    <w:rsid w:val="005D5777"/>
    <w:rsid w:val="005E2C86"/>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19E4"/>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689A"/>
    <w:rsid w:val="008C031E"/>
    <w:rsid w:val="008C0836"/>
    <w:rsid w:val="008C0A22"/>
    <w:rsid w:val="008C0B9F"/>
    <w:rsid w:val="008C3812"/>
    <w:rsid w:val="008D02B6"/>
    <w:rsid w:val="008D432C"/>
    <w:rsid w:val="008D47C2"/>
    <w:rsid w:val="008D5F0A"/>
    <w:rsid w:val="008E142E"/>
    <w:rsid w:val="008E1CA4"/>
    <w:rsid w:val="008F31D3"/>
    <w:rsid w:val="00901AC4"/>
    <w:rsid w:val="00903C6D"/>
    <w:rsid w:val="0090791D"/>
    <w:rsid w:val="00911033"/>
    <w:rsid w:val="009125A2"/>
    <w:rsid w:val="0091430B"/>
    <w:rsid w:val="00915C0C"/>
    <w:rsid w:val="00921B79"/>
    <w:rsid w:val="00922565"/>
    <w:rsid w:val="00927904"/>
    <w:rsid w:val="00927CA3"/>
    <w:rsid w:val="00931D83"/>
    <w:rsid w:val="00932AE6"/>
    <w:rsid w:val="00932E82"/>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3FF7"/>
    <w:rsid w:val="00A04B22"/>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3902"/>
    <w:rsid w:val="00A772FC"/>
    <w:rsid w:val="00A9169F"/>
    <w:rsid w:val="00A95AF7"/>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0E08"/>
    <w:rsid w:val="00BA1DA1"/>
    <w:rsid w:val="00BA4335"/>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01"/>
    <w:rsid w:val="00C779E0"/>
    <w:rsid w:val="00C83BC3"/>
    <w:rsid w:val="00C8619E"/>
    <w:rsid w:val="00C91E11"/>
    <w:rsid w:val="00C94F28"/>
    <w:rsid w:val="00CA0412"/>
    <w:rsid w:val="00CA0D62"/>
    <w:rsid w:val="00CA5533"/>
    <w:rsid w:val="00CA7822"/>
    <w:rsid w:val="00CB0B4D"/>
    <w:rsid w:val="00CB24BE"/>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C72"/>
    <w:rsid w:val="00F34385"/>
    <w:rsid w:val="00F354E1"/>
    <w:rsid w:val="00F361E1"/>
    <w:rsid w:val="00F37053"/>
    <w:rsid w:val="00F40CB4"/>
    <w:rsid w:val="00F42B1C"/>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D62046"/>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image" Target="media/image2.png"/><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3.png"/><Relationship Id="rId63" Type="http://schemas.openxmlformats.org/officeDocument/2006/relationships/header" Target="header12.xml"/><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5.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4.jpeg"/><Relationship Id="rId64" Type="http://schemas.openxmlformats.org/officeDocument/2006/relationships/header" Target="header13.xml"/><Relationship Id="rId69"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7.png"/><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hyperlink" Target="https://www.qqxiuzi.cn/zh/hanzi-unicode-bianma.php?zfj=puazb" TargetMode="External"/><Relationship Id="rId54" Type="http://schemas.openxmlformats.org/officeDocument/2006/relationships/image" Target="media/image12.jpeg"/><Relationship Id="rId62" Type="http://schemas.openxmlformats.org/officeDocument/2006/relationships/header" Target="header11.xm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8EFEE-8AF9-4DBA-9FB2-B8598168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6413</TotalTime>
  <Pages>61</Pages>
  <Words>6563</Words>
  <Characters>37414</Characters>
  <Application>Microsoft Office Word</Application>
  <DocSecurity>0</DocSecurity>
  <Lines>311</Lines>
  <Paragraphs>87</Paragraphs>
  <ScaleCrop>false</ScaleCrop>
  <Company>netcores</Company>
  <LinksUpToDate>false</LinksUpToDate>
  <CharactersWithSpaces>43890</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28</cp:revision>
  <cp:lastPrinted>2013-10-09T01:38:00Z</cp:lastPrinted>
  <dcterms:created xsi:type="dcterms:W3CDTF">2020-03-24T11:46:00Z</dcterms:created>
  <dcterms:modified xsi:type="dcterms:W3CDTF">2020-04-10T14:46:00Z</dcterms:modified>
</cp:coreProperties>
</file>